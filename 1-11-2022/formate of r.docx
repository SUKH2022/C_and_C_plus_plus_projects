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lang w:val="en-IN" w:eastAsia="en-IN"/>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A469C1" w:rsidP="00A469C1">
            <w:pPr>
              <w:pStyle w:val="Title"/>
            </w:pPr>
            <w:r>
              <w:t>LALITA</w:t>
            </w:r>
            <w:r w:rsidR="003D1B71" w:rsidRPr="00310F17">
              <w:br/>
            </w:r>
            <w:r>
              <w:t>SHARMA</w:t>
            </w:r>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B31A9673F834477DB45078B10E8B33B6"/>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A469C1" w:rsidP="00AC6C7E">
            <w:pPr>
              <w:pStyle w:val="Dates"/>
              <w:rPr>
                <w:rFonts w:ascii="Calibri" w:hAnsi="Calibri" w:cs="Calibri"/>
              </w:rPr>
            </w:pPr>
            <w:r>
              <w:rPr>
                <w:rFonts w:ascii="Calibri" w:hAnsi="Calibri" w:cs="Calibri"/>
              </w:rPr>
              <w:t>1989</w:t>
            </w:r>
            <w:r w:rsidR="003D1B71" w:rsidRPr="00740017">
              <w:rPr>
                <w:rFonts w:ascii="Calibri" w:hAnsi="Calibri" w:cs="Calibri"/>
              </w:rPr>
              <w:t>–</w:t>
            </w:r>
            <w:r>
              <w:rPr>
                <w:rFonts w:ascii="Calibri" w:hAnsi="Calibri" w:cs="Calibri"/>
              </w:rPr>
              <w:t>2019</w:t>
            </w:r>
          </w:p>
          <w:p w:rsidR="003D1B71" w:rsidRPr="00740017" w:rsidRDefault="00A469C1" w:rsidP="00A469C1">
            <w:pPr>
              <w:pStyle w:val="Experience"/>
              <w:rPr>
                <w:rFonts w:ascii="Calibri" w:hAnsi="Calibri" w:cs="Calibri"/>
              </w:rPr>
            </w:pPr>
            <w:r>
              <w:rPr>
                <w:rFonts w:ascii="Calibri" w:hAnsi="Calibri" w:cs="Calibri"/>
              </w:rPr>
              <w:t>Teaching</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Supervisor</w:t>
            </w:r>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International College of English Language</w:t>
            </w:r>
          </w:p>
          <w:p w:rsidR="003D1B71" w:rsidRPr="00740017" w:rsidRDefault="003D1B71" w:rsidP="00A469C1">
            <w:pPr>
              <w:pStyle w:val="Dates"/>
              <w:rPr>
                <w:rFonts w:ascii="Calibri" w:hAnsi="Calibri" w:cs="Calibri"/>
              </w:rPr>
            </w:pPr>
          </w:p>
          <w:p w:rsidR="003D1B71" w:rsidRPr="00740017" w:rsidRDefault="003D1B71" w:rsidP="00AC6C7E">
            <w:pPr>
              <w:rPr>
                <w:rFonts w:ascii="Calibri" w:hAnsi="Calibri" w:cs="Calibri"/>
              </w:rPr>
            </w:pPr>
            <w:bookmarkStart w:id="0" w:name="_GoBack"/>
            <w:bookmarkEnd w:id="0"/>
          </w:p>
          <w:sdt>
            <w:sdtPr>
              <w:rPr>
                <w:rFonts w:ascii="Calibri" w:hAnsi="Calibri" w:cs="Calibri"/>
                <w:color w:val="0072C7"/>
              </w:rPr>
              <w:id w:val="-1554227259"/>
              <w:placeholder>
                <w:docPart w:val="57622B2077EC41438B862854AD800FE7"/>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A469C1" w:rsidP="00353B60">
            <w:pPr>
              <w:pStyle w:val="SchoolName"/>
            </w:pPr>
            <w:proofErr w:type="spellStart"/>
            <w:r>
              <w:t>S.</w:t>
            </w:r>
            <w:proofErr w:type="gramStart"/>
            <w:r>
              <w:t>B.Mills</w:t>
            </w:r>
            <w:proofErr w:type="spellEnd"/>
            <w:proofErr w:type="gramEnd"/>
            <w:r>
              <w:t xml:space="preserve"> </w:t>
            </w:r>
            <w:proofErr w:type="spellStart"/>
            <w:r>
              <w:t>Sr.Secondary</w:t>
            </w:r>
            <w:proofErr w:type="spellEnd"/>
            <w:r>
              <w:t xml:space="preserve"> School</w:t>
            </w:r>
            <w:r w:rsidR="003D1B71" w:rsidRPr="00740017">
              <w:t xml:space="preserve">, </w:t>
            </w:r>
            <w:r>
              <w:t>New Delhi</w:t>
            </w:r>
          </w:p>
          <w:p w:rsidR="003D1B71" w:rsidRDefault="00A469C1" w:rsidP="00AC6C7E">
            <w:pPr>
              <w:pStyle w:val="ListBullet"/>
              <w:rPr>
                <w:rFonts w:ascii="Calibri" w:hAnsi="Calibri" w:cs="Calibri"/>
              </w:rPr>
            </w:pPr>
            <w:r>
              <w:rPr>
                <w:rFonts w:ascii="Calibri" w:hAnsi="Calibri" w:cs="Calibri"/>
              </w:rPr>
              <w:t xml:space="preserve"> I was having science stream and got fir</w:t>
            </w:r>
            <w:r w:rsidR="00644FE3">
              <w:rPr>
                <w:rFonts w:ascii="Calibri" w:hAnsi="Calibri" w:cs="Calibri"/>
              </w:rPr>
              <w:t xml:space="preserve">st division in </w:t>
            </w:r>
            <w:proofErr w:type="spellStart"/>
            <w:r w:rsidR="00644FE3">
              <w:rPr>
                <w:rFonts w:ascii="Calibri" w:hAnsi="Calibri" w:cs="Calibri"/>
              </w:rPr>
              <w:t>twelth</w:t>
            </w:r>
            <w:proofErr w:type="spellEnd"/>
            <w:r w:rsidR="00644FE3">
              <w:rPr>
                <w:rFonts w:ascii="Calibri" w:hAnsi="Calibri" w:cs="Calibri"/>
              </w:rPr>
              <w:t xml:space="preserve"> </w:t>
            </w:r>
            <w:proofErr w:type="spellStart"/>
            <w:proofErr w:type="gramStart"/>
            <w:r w:rsidR="00644FE3">
              <w:rPr>
                <w:rFonts w:ascii="Calibri" w:hAnsi="Calibri" w:cs="Calibri"/>
              </w:rPr>
              <w:t>standard.I</w:t>
            </w:r>
            <w:proofErr w:type="spellEnd"/>
            <w:proofErr w:type="gramEnd"/>
            <w:r>
              <w:rPr>
                <w:rFonts w:ascii="Calibri" w:hAnsi="Calibri" w:cs="Calibri"/>
              </w:rPr>
              <w:t xml:space="preserve"> always used to take parts in</w:t>
            </w:r>
            <w:r w:rsidR="00644FE3">
              <w:rPr>
                <w:rFonts w:ascii="Calibri" w:hAnsi="Calibri" w:cs="Calibri"/>
              </w:rPr>
              <w:t xml:space="preserve"> sports and other outdoor activities.</w:t>
            </w:r>
          </w:p>
          <w:p w:rsidR="00644FE3" w:rsidRDefault="00644FE3" w:rsidP="00AC6C7E">
            <w:pPr>
              <w:pStyle w:val="ListBullet"/>
              <w:rPr>
                <w:rFonts w:ascii="Calibri" w:hAnsi="Calibri" w:cs="Calibri"/>
              </w:rPr>
            </w:pPr>
            <w:r>
              <w:rPr>
                <w:rFonts w:ascii="Calibri" w:hAnsi="Calibri" w:cs="Calibri"/>
              </w:rPr>
              <w:t>B.Sc.---</w:t>
            </w:r>
            <w:proofErr w:type="spellStart"/>
            <w:r>
              <w:rPr>
                <w:rFonts w:ascii="Calibri" w:hAnsi="Calibri" w:cs="Calibri"/>
              </w:rPr>
              <w:t>Maitrey</w:t>
            </w:r>
            <w:proofErr w:type="spellEnd"/>
            <w:r>
              <w:rPr>
                <w:rFonts w:ascii="Calibri" w:hAnsi="Calibri" w:cs="Calibri"/>
              </w:rPr>
              <w:t xml:space="preserve"> College, Delhi University</w:t>
            </w:r>
          </w:p>
          <w:p w:rsidR="00644FE3" w:rsidRPr="00740017" w:rsidRDefault="00644FE3" w:rsidP="00AC6C7E">
            <w:pPr>
              <w:pStyle w:val="ListBullet"/>
              <w:rPr>
                <w:rFonts w:ascii="Calibri" w:hAnsi="Calibri" w:cs="Calibri"/>
              </w:rPr>
            </w:pPr>
            <w:r>
              <w:rPr>
                <w:rFonts w:ascii="Calibri" w:hAnsi="Calibri" w:cs="Calibri"/>
              </w:rPr>
              <w:t xml:space="preserve">B.Ed.---Maharishi </w:t>
            </w:r>
            <w:proofErr w:type="spellStart"/>
            <w:r>
              <w:rPr>
                <w:rFonts w:ascii="Calibri" w:hAnsi="Calibri" w:cs="Calibri"/>
              </w:rPr>
              <w:t>Dayanand</w:t>
            </w:r>
            <w:proofErr w:type="spellEnd"/>
            <w:r>
              <w:rPr>
                <w:rFonts w:ascii="Calibri" w:hAnsi="Calibri" w:cs="Calibri"/>
              </w:rPr>
              <w:t xml:space="preserve"> </w:t>
            </w:r>
            <w:proofErr w:type="gramStart"/>
            <w:r>
              <w:rPr>
                <w:rFonts w:ascii="Calibri" w:hAnsi="Calibri" w:cs="Calibri"/>
              </w:rPr>
              <w:t>University ,</w:t>
            </w:r>
            <w:proofErr w:type="spellStart"/>
            <w:r>
              <w:rPr>
                <w:rFonts w:ascii="Calibri" w:hAnsi="Calibri" w:cs="Calibri"/>
              </w:rPr>
              <w:t>Rohtak</w:t>
            </w:r>
            <w:proofErr w:type="spellEnd"/>
            <w:proofErr w:type="gramEnd"/>
            <w:r>
              <w:rPr>
                <w:rFonts w:ascii="Calibri" w:hAnsi="Calibri" w:cs="Calibri"/>
              </w:rPr>
              <w:t>.</w:t>
            </w:r>
          </w:p>
          <w:sdt>
            <w:sdtPr>
              <w:rPr>
                <w:rFonts w:ascii="Calibri" w:hAnsi="Calibri" w:cs="Calibri"/>
                <w:color w:val="0072C7"/>
              </w:rPr>
              <w:id w:val="-1730222568"/>
              <w:placeholder>
                <w:docPart w:val="C85178FAB1214C68B9689DB4FDF29155"/>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D1887D0EA6AD428FA744CDBE3D26C3E3"/>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1632F97FD85743738EDDEF7094749E23"/>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DEF664EAFE3D40D398A1BAB19CE1C6A8"/>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EC8CFC74D6384A448FBBA54321903797"/>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5276A3FC5E9B4719924847FDDEC9D6CA"/>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lang w:val="en-IN" w:eastAsia="en-IN"/>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3B9EBD7"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9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L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rsidR="003D1B71" w:rsidRDefault="00644FE3" w:rsidP="00380FD1">
            <w:pPr>
              <w:pStyle w:val="Information"/>
            </w:pPr>
            <w:r>
              <w:t xml:space="preserve">C5B </w:t>
            </w:r>
            <w:proofErr w:type="spellStart"/>
            <w:r>
              <w:t>Janak</w:t>
            </w:r>
            <w:proofErr w:type="spellEnd"/>
            <w:r>
              <w:t xml:space="preserve"> </w:t>
            </w:r>
            <w:proofErr w:type="spellStart"/>
            <w:r>
              <w:t>Puri</w:t>
            </w:r>
            <w:proofErr w:type="spellEnd"/>
          </w:p>
          <w:p w:rsidR="00644FE3" w:rsidRPr="00380FD1" w:rsidRDefault="00644FE3" w:rsidP="00380FD1">
            <w:pPr>
              <w:pStyle w:val="Information"/>
            </w:pPr>
            <w:r>
              <w:t>New Delhi=110058.</w:t>
            </w:r>
          </w:p>
          <w:p w:rsidR="003D1B71" w:rsidRPr="00380FD1" w:rsidRDefault="00BE6BC6" w:rsidP="00380FD1">
            <w:pPr>
              <w:pStyle w:val="Information"/>
            </w:pPr>
            <w:sdt>
              <w:sdtPr>
                <w:id w:val="-798381348"/>
                <w:placeholder>
                  <w:docPart w:val="5F731397882C4897B57998DC9ADAC455"/>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65AD858"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z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v&#10;A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rsidR="003D1B71" w:rsidRPr="00380FD1" w:rsidRDefault="00644FE3" w:rsidP="00644FE3">
            <w:pPr>
              <w:pStyle w:val="Information"/>
            </w:pPr>
            <w:r>
              <w:t>9868163195</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4B907962"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4D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yc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">
                        <v:imagedata r:id="rId17" o:title="Email icon"/>
                        <v:path arrowok="t"/>
                      </v:shape>
                      <w10:anchorlock/>
                    </v:group>
                  </w:pict>
                </mc:Fallback>
              </mc:AlternateContent>
            </w:r>
          </w:p>
        </w:tc>
        <w:tc>
          <w:tcPr>
            <w:tcW w:w="2312" w:type="dxa"/>
            <w:vAlign w:val="center"/>
          </w:tcPr>
          <w:p w:rsidR="003D1B71" w:rsidRPr="00380FD1" w:rsidRDefault="00644FE3" w:rsidP="00644FE3">
            <w:pPr>
              <w:pStyle w:val="Information"/>
            </w:pPr>
            <w:r>
              <w:t>Umasharma987654321</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lang w:val="en-IN" w:eastAsia="en-IN"/>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E1043C9"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46A7ADE3B4CE4155B4E0740EF42A242C"/>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BC6" w:rsidRDefault="00BE6BC6" w:rsidP="00590471">
      <w:r>
        <w:separator/>
      </w:r>
    </w:p>
  </w:endnote>
  <w:endnote w:type="continuationSeparator" w:id="0">
    <w:p w:rsidR="00BE6BC6" w:rsidRDefault="00BE6BC6"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BC6" w:rsidRDefault="00BE6BC6" w:rsidP="00590471">
      <w:r>
        <w:separator/>
      </w:r>
    </w:p>
  </w:footnote>
  <w:footnote w:type="continuationSeparator" w:id="0">
    <w:p w:rsidR="00BE6BC6" w:rsidRDefault="00BE6BC6"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71" w:rsidRDefault="00310F17" w:rsidP="00060042">
    <w:pPr>
      <w:pStyle w:val="BodyText"/>
    </w:pPr>
    <w:r>
      <w:rPr>
        <w:noProof/>
        <w:lang w:val="en-IN" w:eastAsia="en-IN"/>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3E0CE09"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H7MsGAG/h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4F1"/>
    <w:rsid w:val="00060042"/>
    <w:rsid w:val="0008685D"/>
    <w:rsid w:val="00090860"/>
    <w:rsid w:val="00112FD7"/>
    <w:rsid w:val="00150ABD"/>
    <w:rsid w:val="001946FC"/>
    <w:rsid w:val="00222466"/>
    <w:rsid w:val="002244F1"/>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44FE3"/>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69C1"/>
    <w:rsid w:val="00A47A8D"/>
    <w:rsid w:val="00AC6C7E"/>
    <w:rsid w:val="00B4158A"/>
    <w:rsid w:val="00B6466C"/>
    <w:rsid w:val="00BB1B5D"/>
    <w:rsid w:val="00BC22C7"/>
    <w:rsid w:val="00BD195A"/>
    <w:rsid w:val="00BE6BC6"/>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1A9673F834477DB45078B10E8B33B6"/>
        <w:category>
          <w:name w:val="General"/>
          <w:gallery w:val="placeholder"/>
        </w:category>
        <w:types>
          <w:type w:val="bbPlcHdr"/>
        </w:types>
        <w:behaviors>
          <w:behavior w:val="content"/>
        </w:behaviors>
        <w:guid w:val="{19010DD1-D79A-4750-A20E-5BB39B84CFA3}"/>
      </w:docPartPr>
      <w:docPartBody>
        <w:p w:rsidR="00000000" w:rsidRDefault="00DF5DE4">
          <w:pPr>
            <w:pStyle w:val="B31A9673F834477DB45078B10E8B33B6"/>
          </w:pPr>
          <w:r w:rsidRPr="00AC6C7E">
            <w:t>Experience</w:t>
          </w:r>
        </w:p>
      </w:docPartBody>
    </w:docPart>
    <w:docPart>
      <w:docPartPr>
        <w:name w:val="57622B2077EC41438B862854AD800FE7"/>
        <w:category>
          <w:name w:val="General"/>
          <w:gallery w:val="placeholder"/>
        </w:category>
        <w:types>
          <w:type w:val="bbPlcHdr"/>
        </w:types>
        <w:behaviors>
          <w:behavior w:val="content"/>
        </w:behaviors>
        <w:guid w:val="{A0AE752A-F81E-44DB-B0C7-F46E8757957A}"/>
      </w:docPartPr>
      <w:docPartBody>
        <w:p w:rsidR="00000000" w:rsidRDefault="00DF5DE4">
          <w:pPr>
            <w:pStyle w:val="57622B2077EC41438B862854AD800FE7"/>
          </w:pPr>
          <w:r w:rsidRPr="00AC6C7E">
            <w:t>Education</w:t>
          </w:r>
        </w:p>
      </w:docPartBody>
    </w:docPart>
    <w:docPart>
      <w:docPartPr>
        <w:name w:val="C85178FAB1214C68B9689DB4FDF29155"/>
        <w:category>
          <w:name w:val="General"/>
          <w:gallery w:val="placeholder"/>
        </w:category>
        <w:types>
          <w:type w:val="bbPlcHdr"/>
        </w:types>
        <w:behaviors>
          <w:behavior w:val="content"/>
        </w:behaviors>
        <w:guid w:val="{CC558FBA-0989-40D4-9D41-48D87BF49AFB}"/>
      </w:docPartPr>
      <w:docPartBody>
        <w:p w:rsidR="00000000" w:rsidRDefault="00DF5DE4">
          <w:pPr>
            <w:pStyle w:val="C85178FAB1214C68B9689DB4FDF29155"/>
          </w:pPr>
          <w:r w:rsidRPr="00AC6C7E">
            <w:t>Communication</w:t>
          </w:r>
        </w:p>
      </w:docPartBody>
    </w:docPart>
    <w:docPart>
      <w:docPartPr>
        <w:name w:val="D1887D0EA6AD428FA744CDBE3D26C3E3"/>
        <w:category>
          <w:name w:val="General"/>
          <w:gallery w:val="placeholder"/>
        </w:category>
        <w:types>
          <w:type w:val="bbPlcHdr"/>
        </w:types>
        <w:behaviors>
          <w:behavior w:val="content"/>
        </w:behaviors>
        <w:guid w:val="{41A1AE81-4BC4-4B35-B8A8-13ADFEFE0995}"/>
      </w:docPartPr>
      <w:docPartBody>
        <w:p w:rsidR="00000000" w:rsidRDefault="00DF5DE4">
          <w:pPr>
            <w:pStyle w:val="D1887D0EA6AD428FA744CDBE3D26C3E3"/>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1632F97FD85743738EDDEF7094749E23"/>
        <w:category>
          <w:name w:val="General"/>
          <w:gallery w:val="placeholder"/>
        </w:category>
        <w:types>
          <w:type w:val="bbPlcHdr"/>
        </w:types>
        <w:behaviors>
          <w:behavior w:val="content"/>
        </w:behaviors>
        <w:guid w:val="{E99CA0BE-E697-4A7D-84BA-D5CE3CBF9791}"/>
      </w:docPartPr>
      <w:docPartBody>
        <w:p w:rsidR="00000000" w:rsidRDefault="00DF5DE4">
          <w:pPr>
            <w:pStyle w:val="1632F97FD85743738EDDEF7094749E23"/>
          </w:pPr>
          <w:r w:rsidRPr="00AC6C7E">
            <w:t>Leadership</w:t>
          </w:r>
        </w:p>
      </w:docPartBody>
    </w:docPart>
    <w:docPart>
      <w:docPartPr>
        <w:name w:val="DEF664EAFE3D40D398A1BAB19CE1C6A8"/>
        <w:category>
          <w:name w:val="General"/>
          <w:gallery w:val="placeholder"/>
        </w:category>
        <w:types>
          <w:type w:val="bbPlcHdr"/>
        </w:types>
        <w:behaviors>
          <w:behavior w:val="content"/>
        </w:behaviors>
        <w:guid w:val="{3367C56B-A480-4841-96BE-549C78C3B326}"/>
      </w:docPartPr>
      <w:docPartBody>
        <w:p w:rsidR="00000000" w:rsidRDefault="00DF5DE4">
          <w:pPr>
            <w:pStyle w:val="DEF664EAFE3D40D398A1BAB19CE1C6A8"/>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EC8CFC74D6384A448FBBA54321903797"/>
        <w:category>
          <w:name w:val="General"/>
          <w:gallery w:val="placeholder"/>
        </w:category>
        <w:types>
          <w:type w:val="bbPlcHdr"/>
        </w:types>
        <w:behaviors>
          <w:behavior w:val="content"/>
        </w:behaviors>
        <w:guid w:val="{CE161D0D-C099-4048-B603-28CCDB23421A}"/>
      </w:docPartPr>
      <w:docPartBody>
        <w:p w:rsidR="00000000" w:rsidRDefault="00DF5DE4">
          <w:pPr>
            <w:pStyle w:val="EC8CFC74D6384A448FBBA54321903797"/>
          </w:pPr>
          <w:r w:rsidRPr="00AC6C7E">
            <w:t>References</w:t>
          </w:r>
        </w:p>
      </w:docPartBody>
    </w:docPart>
    <w:docPart>
      <w:docPartPr>
        <w:name w:val="5276A3FC5E9B4719924847FDDEC9D6CA"/>
        <w:category>
          <w:name w:val="General"/>
          <w:gallery w:val="placeholder"/>
        </w:category>
        <w:types>
          <w:type w:val="bbPlcHdr"/>
        </w:types>
        <w:behaviors>
          <w:behavior w:val="content"/>
        </w:behaviors>
        <w:guid w:val="{6F37E99C-A063-47C0-B945-4E8F625109D7}"/>
      </w:docPartPr>
      <w:docPartBody>
        <w:p w:rsidR="00000000" w:rsidRDefault="00DF5DE4">
          <w:pPr>
            <w:pStyle w:val="5276A3FC5E9B4719924847FDDEC9D6CA"/>
          </w:pPr>
          <w:r w:rsidRPr="00740017">
            <w:rPr>
              <w:rFonts w:ascii="Calibri" w:hAnsi="Calibri" w:cs="Calibri"/>
            </w:rPr>
            <w:t>[Available upon request.]</w:t>
          </w:r>
        </w:p>
      </w:docPartBody>
    </w:docPart>
    <w:docPart>
      <w:docPartPr>
        <w:name w:val="5F731397882C4897B57998DC9ADAC455"/>
        <w:category>
          <w:name w:val="General"/>
          <w:gallery w:val="placeholder"/>
        </w:category>
        <w:types>
          <w:type w:val="bbPlcHdr"/>
        </w:types>
        <w:behaviors>
          <w:behavior w:val="content"/>
        </w:behaviors>
        <w:guid w:val="{25CFCC43-E534-444F-B348-DBCC5CF0A726}"/>
      </w:docPartPr>
      <w:docPartBody>
        <w:p w:rsidR="00000000" w:rsidRDefault="00DF5DE4">
          <w:pPr>
            <w:pStyle w:val="5F731397882C4897B57998DC9ADAC455"/>
          </w:pPr>
          <w:r w:rsidRPr="00380FD1">
            <w:t>[City, ST ZIP Code]</w:t>
          </w:r>
        </w:p>
      </w:docPartBody>
    </w:docPart>
    <w:docPart>
      <w:docPartPr>
        <w:name w:val="46A7ADE3B4CE4155B4E0740EF42A242C"/>
        <w:category>
          <w:name w:val="General"/>
          <w:gallery w:val="placeholder"/>
        </w:category>
        <w:types>
          <w:type w:val="bbPlcHdr"/>
        </w:types>
        <w:behaviors>
          <w:behavior w:val="content"/>
        </w:behaviors>
        <w:guid w:val="{277CBC09-FBFB-4802-B718-5E0C55F591E5}"/>
      </w:docPartPr>
      <w:docPartBody>
        <w:p w:rsidR="00000000" w:rsidRDefault="00DF5DE4">
          <w:pPr>
            <w:pStyle w:val="46A7ADE3B4CE4155B4E0740EF42A242C"/>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DE4"/>
    <w:rsid w:val="00DF5D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129415DDF949FB83EA1F5276396E27">
    <w:name w:val="D5129415DDF949FB83EA1F5276396E27"/>
  </w:style>
  <w:style w:type="paragraph" w:customStyle="1" w:styleId="C49A15C2A85246908B6FA017863B846D">
    <w:name w:val="C49A15C2A85246908B6FA017863B846D"/>
  </w:style>
  <w:style w:type="paragraph" w:customStyle="1" w:styleId="B31A9673F834477DB45078B10E8B33B6">
    <w:name w:val="B31A9673F834477DB45078B10E8B33B6"/>
  </w:style>
  <w:style w:type="paragraph" w:customStyle="1" w:styleId="FBAE96F418B94C6B8C855C9984A72F5C">
    <w:name w:val="FBAE96F418B94C6B8C855C9984A72F5C"/>
  </w:style>
  <w:style w:type="paragraph" w:customStyle="1" w:styleId="6C82A0E3B49E4195B86E018CB89603DD">
    <w:name w:val="6C82A0E3B49E4195B86E018CB89603DD"/>
  </w:style>
  <w:style w:type="paragraph" w:customStyle="1" w:styleId="03D3FC35E6D34DD793495A585C0EA232">
    <w:name w:val="03D3FC35E6D34DD793495A585C0EA232"/>
  </w:style>
  <w:style w:type="paragraph" w:customStyle="1" w:styleId="565EC0BCBC6046B4AD0373F9B7D4EADC">
    <w:name w:val="565EC0BCBC6046B4AD0373F9B7D4EADC"/>
  </w:style>
  <w:style w:type="paragraph" w:customStyle="1" w:styleId="21F5AB8B928E46BB890B16AA27467C21">
    <w:name w:val="21F5AB8B928E46BB890B16AA27467C21"/>
  </w:style>
  <w:style w:type="paragraph" w:customStyle="1" w:styleId="7CC47577A34C49A491CE6EDA2A3D12D0">
    <w:name w:val="7CC47577A34C49A491CE6EDA2A3D12D0"/>
  </w:style>
  <w:style w:type="paragraph" w:customStyle="1" w:styleId="B6263AC445A8474E8C19DCD74D3C5AC9">
    <w:name w:val="B6263AC445A8474E8C19DCD74D3C5AC9"/>
  </w:style>
  <w:style w:type="paragraph" w:customStyle="1" w:styleId="F1CEBC23B52F440C9E99D3A0FF03D45D">
    <w:name w:val="F1CEBC23B52F440C9E99D3A0FF03D45D"/>
  </w:style>
  <w:style w:type="paragraph" w:customStyle="1" w:styleId="75FCC7739AEB43819EC06F2CF6B139E2">
    <w:name w:val="75FCC7739AEB43819EC06F2CF6B139E2"/>
  </w:style>
  <w:style w:type="paragraph" w:customStyle="1" w:styleId="A08BD503DCE54022B2D7592B591BC316">
    <w:name w:val="A08BD503DCE54022B2D7592B591BC316"/>
  </w:style>
  <w:style w:type="paragraph" w:customStyle="1" w:styleId="2F221F54E52040BE993BD2E32F2506B6">
    <w:name w:val="2F221F54E52040BE993BD2E32F2506B6"/>
  </w:style>
  <w:style w:type="paragraph" w:customStyle="1" w:styleId="6F5A8F8FCDDA4D039837119C4A2BB7D0">
    <w:name w:val="6F5A8F8FCDDA4D039837119C4A2BB7D0"/>
  </w:style>
  <w:style w:type="paragraph" w:customStyle="1" w:styleId="F3D144D4B58547C6A2CCAA6A2EE34A53">
    <w:name w:val="F3D144D4B58547C6A2CCAA6A2EE34A53"/>
  </w:style>
  <w:style w:type="paragraph" w:customStyle="1" w:styleId="2AFF7EBB8CAF4F8E9600CE2996767EA2">
    <w:name w:val="2AFF7EBB8CAF4F8E9600CE2996767EA2"/>
  </w:style>
  <w:style w:type="paragraph" w:customStyle="1" w:styleId="4B6C9A6EB0564BD194FB526E06F20C9F">
    <w:name w:val="4B6C9A6EB0564BD194FB526E06F20C9F"/>
  </w:style>
  <w:style w:type="paragraph" w:customStyle="1" w:styleId="E565126E02B947F28076E866E4D21B17">
    <w:name w:val="E565126E02B947F28076E866E4D21B17"/>
  </w:style>
  <w:style w:type="paragraph" w:customStyle="1" w:styleId="57622B2077EC41438B862854AD800FE7">
    <w:name w:val="57622B2077EC41438B862854AD800FE7"/>
  </w:style>
  <w:style w:type="paragraph" w:customStyle="1" w:styleId="7215E55E957440B98D63DCD398FB8E7B">
    <w:name w:val="7215E55E957440B98D63DCD398FB8E7B"/>
  </w:style>
  <w:style w:type="paragraph" w:customStyle="1" w:styleId="59EA0032F7244914A0BE530FA67E071E">
    <w:name w:val="59EA0032F7244914A0BE530FA67E071E"/>
  </w:style>
  <w:style w:type="paragraph" w:customStyle="1" w:styleId="88EA1F66D0E14543B6B0A4933585C591">
    <w:name w:val="88EA1F66D0E14543B6B0A4933585C591"/>
  </w:style>
  <w:style w:type="paragraph" w:customStyle="1" w:styleId="C85178FAB1214C68B9689DB4FDF29155">
    <w:name w:val="C85178FAB1214C68B9689DB4FDF29155"/>
  </w:style>
  <w:style w:type="paragraph" w:customStyle="1" w:styleId="D1887D0EA6AD428FA744CDBE3D26C3E3">
    <w:name w:val="D1887D0EA6AD428FA744CDBE3D26C3E3"/>
  </w:style>
  <w:style w:type="paragraph" w:customStyle="1" w:styleId="1632F97FD85743738EDDEF7094749E23">
    <w:name w:val="1632F97FD85743738EDDEF7094749E23"/>
  </w:style>
  <w:style w:type="paragraph" w:customStyle="1" w:styleId="DEF664EAFE3D40D398A1BAB19CE1C6A8">
    <w:name w:val="DEF664EAFE3D40D398A1BAB19CE1C6A8"/>
  </w:style>
  <w:style w:type="paragraph" w:customStyle="1" w:styleId="EC8CFC74D6384A448FBBA54321903797">
    <w:name w:val="EC8CFC74D6384A448FBBA54321903797"/>
  </w:style>
  <w:style w:type="paragraph" w:customStyle="1" w:styleId="5276A3FC5E9B4719924847FDDEC9D6CA">
    <w:name w:val="5276A3FC5E9B4719924847FDDEC9D6CA"/>
  </w:style>
  <w:style w:type="paragraph" w:customStyle="1" w:styleId="CFE090A224E94DEF9E72595431695EA4">
    <w:name w:val="CFE090A224E94DEF9E72595431695EA4"/>
  </w:style>
  <w:style w:type="paragraph" w:customStyle="1" w:styleId="5F731397882C4897B57998DC9ADAC455">
    <w:name w:val="5F731397882C4897B57998DC9ADAC455"/>
  </w:style>
  <w:style w:type="paragraph" w:customStyle="1" w:styleId="280065471F5E4EEB8BFB92A37C3D3615">
    <w:name w:val="280065471F5E4EEB8BFB92A37C3D3615"/>
  </w:style>
  <w:style w:type="paragraph" w:customStyle="1" w:styleId="8B907FE9E98F4B658B8A1018FEF881C7">
    <w:name w:val="8B907FE9E98F4B658B8A1018FEF881C7"/>
  </w:style>
  <w:style w:type="character" w:styleId="PlaceholderText">
    <w:name w:val="Placeholder Text"/>
    <w:basedOn w:val="DefaultParagraphFont"/>
    <w:uiPriority w:val="99"/>
    <w:semiHidden/>
    <w:rPr>
      <w:color w:val="808080"/>
    </w:rPr>
  </w:style>
  <w:style w:type="paragraph" w:customStyle="1" w:styleId="46A7ADE3B4CE4155B4E0740EF42A242C">
    <w:name w:val="46A7ADE3B4CE4155B4E0740EF42A2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174</Words>
  <Characters>998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2022-09-20T09:25:00Z</dcterms:created>
  <dcterms:modified xsi:type="dcterms:W3CDTF">2022-09-20T09:45:00Z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